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1F16" w:rsidRPr="00AC0AAE" w:rsidRDefault="00CE17D7" w:rsidP="00CE17D7">
      <w:pPr>
        <w:pStyle w:val="a3"/>
        <w:jc w:val="center"/>
        <w:rPr>
          <w:rFonts w:ascii="나눔스퀘어라운드 Bold" w:eastAsia="나눔스퀘어라운드 Bold" w:hAnsi="나눔스퀘어라운드 Bold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ML_Final_Project</w:t>
      </w:r>
      <w:proofErr w:type="spellEnd"/>
    </w:p>
    <w:p w:rsidR="00CE17D7" w:rsidRPr="00AC0AAE" w:rsidRDefault="00CE17D7" w:rsidP="00CE17D7">
      <w:pPr>
        <w:jc w:val="right"/>
        <w:rPr>
          <w:rFonts w:ascii="나눔스퀘어라운드 Bold" w:eastAsia="나눔스퀘어라운드 Bold" w:hAnsi="나눔스퀘어라운드 Bold" w:hint="eastAsia"/>
          <w:sz w:val="52"/>
          <w:szCs w:val="52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sz w:val="52"/>
          <w:szCs w:val="52"/>
          <w:lang w:eastAsia="ko-KR"/>
        </w:rPr>
        <w:t>2015920056 computer science 최현호</w:t>
      </w:r>
    </w:p>
    <w:p w:rsidR="00771F16" w:rsidRPr="00AC0AAE" w:rsidRDefault="00CE17D7">
      <w:pPr>
        <w:pStyle w:val="1"/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Q1-1</w:t>
      </w:r>
    </w:p>
    <w:p w:rsidR="000A0F9B" w:rsidRPr="00AC0AAE" w:rsidRDefault="002B7652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7205D635" wp14:editId="6F82E41A">
            <wp:extent cx="5731510" cy="402653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BE" w:rsidRPr="00AC0AAE" w:rsidRDefault="002524BE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디시전트리를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사용해보았는데 결과가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안좋아서</w:t>
      </w:r>
      <w:proofErr w:type="spellEnd"/>
    </w:p>
    <w:p w:rsidR="002524BE" w:rsidRPr="00AC0AAE" w:rsidRDefault="002524BE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여러 개의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디시전트리를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사용하는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랜덤포레스트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방식을 사용</w:t>
      </w:r>
      <w:r w:rsidR="00D05CCC" w:rsidRPr="00AC0AAE">
        <w:rPr>
          <w:rFonts w:ascii="나눔스퀘어라운드 Bold" w:eastAsia="나눔스퀘어라운드 Bold" w:hAnsi="나눔스퀘어라운드 Bold" w:hint="eastAsia"/>
          <w:lang w:eastAsia="ko-KR"/>
        </w:rPr>
        <w:t>해보았</w:t>
      </w: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습니다.</w:t>
      </w:r>
    </w:p>
    <w:p w:rsidR="006700CA" w:rsidRPr="00AC0AAE" w:rsidRDefault="006700CA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그 결과 96%의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정답률을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얻었습니다.</w:t>
      </w:r>
    </w:p>
    <w:p w:rsidR="004A404C" w:rsidRPr="00AC0AAE" w:rsidRDefault="004A404C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lastRenderedPageBreak/>
        <w:drawing>
          <wp:inline distT="0" distB="0" distL="0" distR="0" wp14:anchorId="365A14A7" wp14:editId="2E6A1A61">
            <wp:extent cx="4343400" cy="25146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CC" w:rsidRPr="00AC0AAE" w:rsidRDefault="001037CC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3C4A0F9F" wp14:editId="16821BB5">
            <wp:extent cx="3317066" cy="2354580"/>
            <wp:effectExtent l="0" t="0" r="0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50" cy="237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CC" w:rsidRPr="00AC0AAE" w:rsidRDefault="001037CC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Svm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모델도 사용해보았는데 결과가</w:t>
      </w:r>
      <w:r w:rsidR="002524BE"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98%로 가장 좋게 나왔습니다.</w:t>
      </w:r>
    </w:p>
    <w:p w:rsidR="00D05CCC" w:rsidRPr="00AC0AAE" w:rsidRDefault="00D05CCC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그래서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svm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모델을 1-1의 모델로 설정하였습니다.</w:t>
      </w:r>
      <w:bookmarkStart w:id="0" w:name="_GoBack"/>
      <w:bookmarkEnd w:id="0"/>
    </w:p>
    <w:p w:rsidR="002524BE" w:rsidRPr="00AC0AAE" w:rsidRDefault="002524BE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</w:p>
    <w:p w:rsidR="001037CC" w:rsidRPr="00AC0AAE" w:rsidRDefault="001037CC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lastRenderedPageBreak/>
        <w:drawing>
          <wp:inline distT="0" distB="0" distL="0" distR="0" wp14:anchorId="111CD66F" wp14:editId="7325160C">
            <wp:extent cx="5731510" cy="356235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CC" w:rsidRPr="00AC0AAE" w:rsidRDefault="001037CC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Na</w:t>
      </w:r>
      <w:r w:rsidRPr="00AC0AAE">
        <w:rPr>
          <w:rFonts w:ascii="Calibri" w:eastAsia="나눔스퀘어라운드 Bold" w:hAnsi="Calibri" w:cs="Calibri"/>
          <w:lang w:eastAsia="ko-KR"/>
        </w:rPr>
        <w:t>ï</w:t>
      </w: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veBayses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은 문서분류의 좋은 모델이지만 실행결과 대부분의 결과를 0으로 예측하는</w:t>
      </w:r>
    </w:p>
    <w:p w:rsidR="001037CC" w:rsidRPr="00AC0AAE" w:rsidRDefault="001037CC" w:rsidP="00CE17D7">
      <w:pPr>
        <w:rPr>
          <w:rFonts w:ascii="나눔스퀘어라운드 Bold" w:eastAsia="나눔스퀘어라운드 Bold" w:hAnsi="나눔스퀘어라운드 Bold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안좋은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모델이었습니다. </w:t>
      </w:r>
    </w:p>
    <w:p w:rsidR="002B7652" w:rsidRPr="00AC0AAE" w:rsidRDefault="002B7652" w:rsidP="002B7652">
      <w:pPr>
        <w:pStyle w:val="1"/>
        <w:rPr>
          <w:rFonts w:ascii="나눔스퀘어라운드 Bold" w:eastAsia="나눔스퀘어라운드 Bold" w:hAnsi="나눔스퀘어라운드 Bold" w:cs="맑은 고딕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>Q1-2</w:t>
      </w:r>
    </w:p>
    <w:p w:rsidR="00CF19BD" w:rsidRPr="00AC0AAE" w:rsidRDefault="00CF19BD" w:rsidP="00CF19BD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14E6A1A2" wp14:editId="25F209F0">
            <wp:extent cx="5731510" cy="1873250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21" w:rsidRPr="00AC0AAE" w:rsidRDefault="008A2021" w:rsidP="00CF19BD">
      <w:pPr>
        <w:rPr>
          <w:rFonts w:ascii="나눔스퀘어라운드 Bold" w:eastAsia="나눔스퀘어라운드 Bold" w:hAnsi="나눔스퀘어라운드 Bold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랜덤포레스트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모델을 2-fold validation 하면 78%로 96%에서 감소하는 것으 볼 수 있었습니다.</w:t>
      </w:r>
    </w:p>
    <w:p w:rsidR="008A2021" w:rsidRPr="00AC0AAE" w:rsidRDefault="008A2021" w:rsidP="00CF19BD">
      <w:pPr>
        <w:rPr>
          <w:rFonts w:ascii="나눔스퀘어라운드 Bold" w:eastAsia="나눔스퀘어라운드 Bold" w:hAnsi="나눔스퀘어라운드 Bold" w:hint="eastAsia"/>
          <w:lang w:eastAsia="ko-KR"/>
        </w:rPr>
      </w:pPr>
    </w:p>
    <w:p w:rsidR="002B7652" w:rsidRPr="00AC0AAE" w:rsidRDefault="006700CA" w:rsidP="002B7652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lastRenderedPageBreak/>
        <w:drawing>
          <wp:inline distT="0" distB="0" distL="0" distR="0" wp14:anchorId="75C4CF3C" wp14:editId="2906B793">
            <wp:extent cx="3680721" cy="196596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0997" cy="19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21" w:rsidRPr="00AC0AAE" w:rsidRDefault="008A2021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k값을 늘려</w:t>
      </w:r>
    </w:p>
    <w:p w:rsidR="006700CA" w:rsidRPr="00AC0AAE" w:rsidRDefault="006700CA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램던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포레스트 방식으로 </w:t>
      </w:r>
      <w:r w:rsidR="00CF19BD" w:rsidRPr="00AC0AAE">
        <w:rPr>
          <w:rFonts w:ascii="나눔스퀘어라운드 Bold" w:eastAsia="나눔스퀘어라운드 Bold" w:hAnsi="나눔스퀘어라운드 Bold" w:hint="eastAsia"/>
          <w:lang w:eastAsia="ko-KR"/>
        </w:rPr>
        <w:t>10</w:t>
      </w: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fold validation을 실시한 결과 96% -&gt; 65% 로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정답률이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급감했습니다.</w:t>
      </w:r>
    </w:p>
    <w:p w:rsidR="008A2021" w:rsidRPr="00AC0AAE" w:rsidRDefault="008A2021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</w:p>
    <w:p w:rsidR="008A2021" w:rsidRPr="00AC0AAE" w:rsidRDefault="008A2021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다음은 Fold의 결과(Confusion Matrix)를 확인해보았습니다.</w:t>
      </w:r>
    </w:p>
    <w:p w:rsidR="00922973" w:rsidRPr="00AC0AAE" w:rsidRDefault="00922973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</w:p>
    <w:p w:rsidR="00A0427A" w:rsidRPr="00AC0AAE" w:rsidRDefault="00A0427A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47270D05" wp14:editId="2162B17C">
            <wp:extent cx="1910165" cy="230886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541" cy="23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53D4E6C6" wp14:editId="174E54FE">
            <wp:extent cx="2143886" cy="2339340"/>
            <wp:effectExtent l="0" t="0" r="8890" b="381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847" cy="23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306E4731" wp14:editId="779F0CDB">
            <wp:extent cx="2043672" cy="244602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9367" cy="246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30777527" wp14:editId="2262EF72">
            <wp:extent cx="2026010" cy="2392680"/>
            <wp:effectExtent l="0" t="0" r="0" b="762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3648" cy="2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27A" w:rsidRPr="00AC0AAE" w:rsidRDefault="00A0427A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lastRenderedPageBreak/>
        <w:drawing>
          <wp:inline distT="0" distB="0" distL="0" distR="0" wp14:anchorId="04765700" wp14:editId="18487D72">
            <wp:extent cx="1970159" cy="2354580"/>
            <wp:effectExtent l="0" t="0" r="0" b="76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6566" cy="237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9BD" w:rsidRPr="00AC0AAE" w:rsidRDefault="00922973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&lt;Random Forest의 </w:t>
      </w:r>
      <w:r w:rsidR="008A2021" w:rsidRPr="00AC0AAE">
        <w:rPr>
          <w:rFonts w:ascii="나눔스퀘어라운드 Bold" w:eastAsia="나눔스퀘어라운드 Bold" w:hAnsi="나눔스퀘어라운드 Bold" w:hint="eastAsia"/>
          <w:lang w:eastAsia="ko-KR"/>
        </w:rPr>
        <w:t>10</w:t>
      </w: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-fold&gt;</w:t>
      </w: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램던포레스트를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사용한 </w:t>
      </w:r>
      <w:r w:rsidR="006700CA" w:rsidRPr="00AC0AAE">
        <w:rPr>
          <w:rFonts w:ascii="나눔스퀘어라운드 Bold" w:eastAsia="나눔스퀘어라운드 Bold" w:hAnsi="나눔스퀘어라운드 Bold" w:hint="eastAsia"/>
          <w:lang w:eastAsia="ko-KR"/>
        </w:rPr>
        <w:t>1-1의 경우 전체 데이터로 학습시키고 전체 데이터로 예측을 하여</w:t>
      </w: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정답률이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굉장히 좋았지만 </w:t>
      </w:r>
    </w:p>
    <w:p w:rsidR="00922973" w:rsidRPr="00AC0AAE" w:rsidRDefault="006700CA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k-fold validation으로 확인하면 </w:t>
      </w:r>
      <w:r w:rsidR="00922973"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많은 Fold가 거의 1로 예측하는 케이스가 많았습니다. 이는 </w:t>
      </w:r>
      <w:proofErr w:type="spellStart"/>
      <w:r w:rsidR="00922973" w:rsidRPr="00AC0AAE">
        <w:rPr>
          <w:rFonts w:ascii="나눔스퀘어라운드 Bold" w:eastAsia="나눔스퀘어라운드 Bold" w:hAnsi="나눔스퀘어라운드 Bold" w:hint="eastAsia"/>
          <w:lang w:eastAsia="ko-KR"/>
        </w:rPr>
        <w:t>오버피팅으로</w:t>
      </w:r>
      <w:proofErr w:type="spellEnd"/>
      <w:r w:rsidR="00922973"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인한 test데이터의 </w:t>
      </w:r>
      <w:proofErr w:type="spellStart"/>
      <w:r w:rsidR="00922973" w:rsidRPr="00AC0AAE">
        <w:rPr>
          <w:rFonts w:ascii="나눔스퀘어라운드 Bold" w:eastAsia="나눔스퀘어라운드 Bold" w:hAnsi="나눔스퀘어라운드 Bold" w:hint="eastAsia"/>
          <w:lang w:eastAsia="ko-KR"/>
        </w:rPr>
        <w:t>정답률이</w:t>
      </w:r>
      <w:proofErr w:type="spellEnd"/>
      <w:r w:rsidR="00922973"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너무 낮아서</w:t>
      </w:r>
      <w:r w:rsidR="008A2021"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</w:t>
      </w:r>
      <w:proofErr w:type="spellStart"/>
      <w:r w:rsidR="008A2021" w:rsidRPr="00AC0AAE">
        <w:rPr>
          <w:rFonts w:ascii="나눔스퀘어라운드 Bold" w:eastAsia="나눔스퀘어라운드 Bold" w:hAnsi="나눔스퀘어라운드 Bold" w:hint="eastAsia"/>
          <w:lang w:eastAsia="ko-KR"/>
        </w:rPr>
        <w:t>랜덤포레스트</w:t>
      </w:r>
      <w:proofErr w:type="spellEnd"/>
      <w:r w:rsidR="008A2021"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모델이</w:t>
      </w:r>
      <w:r w:rsidR="00D341C8"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전부 1로 </w:t>
      </w:r>
      <w:proofErr w:type="spellStart"/>
      <w:r w:rsidR="00D341C8" w:rsidRPr="00AC0AAE">
        <w:rPr>
          <w:rFonts w:ascii="나눔스퀘어라운드 Bold" w:eastAsia="나눔스퀘어라운드 Bold" w:hAnsi="나눔스퀘어라운드 Bold" w:hint="eastAsia"/>
          <w:lang w:eastAsia="ko-KR"/>
        </w:rPr>
        <w:t>예측한것으로</w:t>
      </w:r>
      <w:proofErr w:type="spellEnd"/>
      <w:r w:rsidR="00D341C8"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생각됩니다.</w:t>
      </w:r>
    </w:p>
    <w:p w:rsidR="00D341C8" w:rsidRPr="00AC0AAE" w:rsidRDefault="00D341C8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</w:p>
    <w:p w:rsidR="00257217" w:rsidRPr="00AC0AAE" w:rsidRDefault="00257217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</w:p>
    <w:p w:rsidR="00257217" w:rsidRPr="00AC0AAE" w:rsidRDefault="00257217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</w:p>
    <w:p w:rsidR="00257217" w:rsidRPr="00AC0AAE" w:rsidRDefault="00257217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</w:p>
    <w:p w:rsidR="00D341C8" w:rsidRPr="00AC0AAE" w:rsidRDefault="00D341C8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lastRenderedPageBreak/>
        <w:drawing>
          <wp:inline distT="0" distB="0" distL="0" distR="0" wp14:anchorId="1FBD0350" wp14:editId="59523D06">
            <wp:extent cx="5619750" cy="3743325"/>
            <wp:effectExtent l="0" t="0" r="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1C8" w:rsidRPr="00AC0AAE" w:rsidRDefault="006550DE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Svm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의 2-fold validation은 커널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모양의따라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달랐습니다. Linear 모양에서는 결과가 74%였지만</w:t>
      </w:r>
    </w:p>
    <w:p w:rsidR="006550DE" w:rsidRPr="00AC0AAE" w:rsidRDefault="006550DE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Radial 모양은 </w:t>
      </w:r>
      <w:r w:rsidR="00257217"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차원을 더 높여주어 기존 높은 차원을 더 높이기 때문에 결과가 더 </w:t>
      </w:r>
      <w:proofErr w:type="spellStart"/>
      <w:r w:rsidR="00257217" w:rsidRPr="00AC0AAE">
        <w:rPr>
          <w:rFonts w:ascii="나눔스퀘어라운드 Bold" w:eastAsia="나눔스퀘어라운드 Bold" w:hAnsi="나눔스퀘어라운드 Bold" w:hint="eastAsia"/>
          <w:lang w:eastAsia="ko-KR"/>
        </w:rPr>
        <w:t>안좋았습니다</w:t>
      </w:r>
      <w:proofErr w:type="spellEnd"/>
      <w:r w:rsidR="00257217" w:rsidRPr="00AC0AAE">
        <w:rPr>
          <w:rFonts w:ascii="나눔스퀘어라운드 Bold" w:eastAsia="나눔스퀘어라운드 Bold" w:hAnsi="나눔스퀘어라운드 Bold" w:hint="eastAsia"/>
          <w:lang w:eastAsia="ko-KR"/>
        </w:rPr>
        <w:t>.</w:t>
      </w:r>
    </w:p>
    <w:p w:rsidR="00D341C8" w:rsidRPr="00AC0AAE" w:rsidRDefault="00D341C8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lang w:eastAsia="ko-KR"/>
        </w:rPr>
      </w:pP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noProof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0A1B1DC7" wp14:editId="60F08305">
            <wp:extent cx="1835085" cy="2225040"/>
            <wp:effectExtent l="0" t="0" r="0" b="381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1703" cy="22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AAE">
        <w:rPr>
          <w:rFonts w:ascii="나눔스퀘어라운드 Bold" w:eastAsia="나눔스퀘어라운드 Bold" w:hAnsi="나눔스퀘어라운드 Bold" w:hint="eastAsia"/>
          <w:noProof/>
        </w:rPr>
        <w:t xml:space="preserve"> </w:t>
      </w: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073B15D6" wp14:editId="00C16C24">
            <wp:extent cx="1937266" cy="2339340"/>
            <wp:effectExtent l="0" t="0" r="6350" b="381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0366" cy="235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7E14394B" wp14:editId="5CAC5C3A">
            <wp:extent cx="1909098" cy="227076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2687" cy="229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noProof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EB4FCB7">
            <wp:simplePos x="0" y="0"/>
            <wp:positionH relativeFrom="column">
              <wp:posOffset>-182880</wp:posOffset>
            </wp:positionH>
            <wp:positionV relativeFrom="paragraph">
              <wp:posOffset>118745</wp:posOffset>
            </wp:positionV>
            <wp:extent cx="1891937" cy="2407920"/>
            <wp:effectExtent l="0" t="0" r="0" b="0"/>
            <wp:wrapSquare wrapText="bothSides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937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0AAE">
        <w:rPr>
          <w:rFonts w:ascii="나눔스퀘어라운드 Bold" w:eastAsia="나눔스퀘어라운드 Bold" w:hAnsi="나눔스퀘어라운드 Bold" w:hint="eastAsia"/>
          <w:noProof/>
        </w:rPr>
        <w:t xml:space="preserve"> </w:t>
      </w: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noProof/>
        </w:rPr>
      </w:pP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noProof/>
        </w:rPr>
      </w:pP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noProof/>
        </w:rPr>
      </w:pP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noProof/>
        </w:rPr>
      </w:pP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noProof/>
        </w:rPr>
      </w:pP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noProof/>
        </w:rPr>
      </w:pP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noProof/>
        </w:rPr>
      </w:pPr>
    </w:p>
    <w:p w:rsidR="00922973" w:rsidRPr="00AC0AAE" w:rsidRDefault="00922973" w:rsidP="00922973">
      <w:pPr>
        <w:rPr>
          <w:rFonts w:ascii="나눔스퀘어라운드 Bold" w:eastAsia="나눔스퀘어라운드 Bold" w:hAnsi="나눔스퀘어라운드 Bold" w:hint="eastAsia"/>
          <w:noProof/>
        </w:rPr>
      </w:pPr>
    </w:p>
    <w:p w:rsidR="00922973" w:rsidRPr="00AC0AAE" w:rsidRDefault="008A1D63" w:rsidP="00922973">
      <w:pPr>
        <w:rPr>
          <w:rFonts w:ascii="나눔스퀘어라운드 Bold" w:eastAsia="나눔스퀘어라운드 Bold" w:hAnsi="나눔스퀘어라운드 Bold" w:cs="맑은 고딕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>Svm</w:t>
      </w:r>
      <w:proofErr w:type="spellEnd"/>
      <w:r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 xml:space="preserve"> 모델</w:t>
      </w:r>
      <w:r w:rsidR="00257217"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>(kernel=linear)</w:t>
      </w:r>
      <w:r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 xml:space="preserve">의 </w:t>
      </w:r>
      <w:r w:rsidR="00257217"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>10</w:t>
      </w:r>
      <w:r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>-fold</w:t>
      </w:r>
      <w:r w:rsidR="00257217"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 xml:space="preserve">의 fold들은 다음과 </w:t>
      </w:r>
      <w:proofErr w:type="gramStart"/>
      <w:r w:rsidR="00257217"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>같았습니다.</w:t>
      </w:r>
      <w:r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>.</w:t>
      </w:r>
      <w:proofErr w:type="gramEnd"/>
    </w:p>
    <w:p w:rsidR="008A1D63" w:rsidRPr="00AC0AAE" w:rsidRDefault="008A1D63" w:rsidP="00922973">
      <w:pPr>
        <w:rPr>
          <w:rFonts w:ascii="나눔스퀘어라운드 Bold" w:eastAsia="나눔스퀘어라운드 Bold" w:hAnsi="나눔스퀘어라운드 Bold" w:cs="맑은 고딕" w:hint="eastAsia"/>
          <w:lang w:eastAsia="ko-KR"/>
        </w:rPr>
      </w:pPr>
      <w:proofErr w:type="spellStart"/>
      <w:r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>svm</w:t>
      </w:r>
      <w:proofErr w:type="spellEnd"/>
      <w:r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t>의 confusion matrix를 확인해보면 모두 1로 찍는 케이스는 없었습니다.</w:t>
      </w:r>
    </w:p>
    <w:p w:rsidR="008A2021" w:rsidRPr="00AC0AAE" w:rsidRDefault="008A2021" w:rsidP="00922973">
      <w:pPr>
        <w:rPr>
          <w:rFonts w:ascii="나눔스퀘어라운드 Bold" w:eastAsia="나눔스퀘어라운드 Bold" w:hAnsi="나눔스퀘어라운드 Bold" w:cs="맑은 고딕" w:hint="eastAsia"/>
          <w:lang w:eastAsia="ko-KR"/>
        </w:rPr>
      </w:pPr>
    </w:p>
    <w:p w:rsidR="008A2021" w:rsidRPr="00AC0AAE" w:rsidRDefault="008A2021" w:rsidP="008A2021">
      <w:pPr>
        <w:pStyle w:val="1"/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Q1-3</w:t>
      </w:r>
    </w:p>
    <w:p w:rsidR="008A2021" w:rsidRPr="00AC0AAE" w:rsidRDefault="008A2021" w:rsidP="008A2021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저희의 데이터는 518개이고 7590개의 차원을 갖고 있습니다. 그래서 데이터에 비해 차원의 수가 너무 높기 때문에 발생하는 </w:t>
      </w:r>
      <w:r w:rsidRPr="00AC0AAE">
        <w:rPr>
          <w:rFonts w:ascii="나눔스퀘어라운드 Bold" w:eastAsia="나눔스퀘어라운드 Bold" w:hAnsi="나눔스퀘어라운드 Bold" w:hint="eastAsia"/>
          <w:color w:val="000000" w:themeColor="text1"/>
          <w:shd w:val="pct15" w:color="auto" w:fill="FFFFFF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차원의 저주 문제</w:t>
      </w: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가 발생하였습니다.</w:t>
      </w:r>
    </w:p>
    <w:p w:rsidR="008A2021" w:rsidRPr="00AC0AAE" w:rsidRDefault="008A2021" w:rsidP="008A2021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이로 인해 학습한 데이터가 아닌</w:t>
      </w:r>
    </w:p>
    <w:p w:rsidR="008A2021" w:rsidRPr="00AC0AAE" w:rsidRDefault="008A2021" w:rsidP="008A2021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새로운 데이터로 예측을 할 경우 모든 예측모델의 결과가 나빠졌습니다.</w:t>
      </w:r>
    </w:p>
    <w:p w:rsidR="00257217" w:rsidRPr="00AC0AAE" w:rsidRDefault="00257217" w:rsidP="008A2021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이로 인해 train 데이터에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오버피팅이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일어나 새로운 test 데이터로 학습한 경우 대부분의 model의 예측이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안좋았습니다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.</w:t>
      </w:r>
    </w:p>
    <w:p w:rsidR="008A2021" w:rsidRPr="00AC0AAE" w:rsidRDefault="008A2021" w:rsidP="00922973">
      <w:pPr>
        <w:rPr>
          <w:rFonts w:ascii="나눔스퀘어라운드 Bold" w:eastAsia="나눔스퀘어라운드 Bold" w:hAnsi="나눔스퀘어라운드 Bold" w:cs="맑은 고딕" w:hint="eastAsia"/>
          <w:lang w:eastAsia="ko-KR"/>
        </w:rPr>
      </w:pPr>
    </w:p>
    <w:p w:rsidR="006700CA" w:rsidRPr="00AC0AAE" w:rsidRDefault="006700CA" w:rsidP="006700CA">
      <w:pPr>
        <w:pStyle w:val="1"/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lastRenderedPageBreak/>
        <w:t>Q2-1</w:t>
      </w:r>
    </w:p>
    <w:p w:rsidR="006700CA" w:rsidRPr="00AC0AAE" w:rsidRDefault="006700CA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2E7CC80E" wp14:editId="1DA792C9">
            <wp:extent cx="5029200" cy="48101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0CA" w:rsidRPr="00AC0AAE" w:rsidRDefault="005F5C19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기본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뉴럴네트워크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모델을 사용한 결과 98</w:t>
      </w:r>
      <w:proofErr w:type="gram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% 의</w:t>
      </w:r>
      <w:proofErr w:type="gram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정답률이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나왔습니다.</w:t>
      </w:r>
    </w:p>
    <w:p w:rsidR="005F5C19" w:rsidRPr="00AC0AAE" w:rsidRDefault="005F5C19" w:rsidP="006700CA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70%의 train data로 학습시키고 train data로 확인한 결과입니다.</w:t>
      </w:r>
    </w:p>
    <w:p w:rsidR="005F5C19" w:rsidRPr="00AC0AAE" w:rsidRDefault="005F5C19" w:rsidP="005F5C19">
      <w:pPr>
        <w:pStyle w:val="1"/>
        <w:rPr>
          <w:rFonts w:ascii="나눔스퀘어라운드 Bold" w:eastAsia="나눔스퀘어라운드 Bold" w:hAnsi="나눔스퀘어라운드 Bold" w:cs="맑은 고딕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cs="맑은 고딕" w:hint="eastAsia"/>
          <w:lang w:eastAsia="ko-KR"/>
        </w:rPr>
        <w:lastRenderedPageBreak/>
        <w:t>Q2-2</w:t>
      </w:r>
    </w:p>
    <w:p w:rsidR="00257217" w:rsidRPr="00AC0AAE" w:rsidRDefault="00257217" w:rsidP="00257217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46A6F313" wp14:editId="7748F6FE">
            <wp:extent cx="5057775" cy="3190875"/>
            <wp:effectExtent l="0" t="0" r="9525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C19" w:rsidRPr="00AC0AAE" w:rsidRDefault="005F5C19" w:rsidP="005F5C19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5E4F2014" wp14:editId="159D73BF">
            <wp:extent cx="5095875" cy="25527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C19" w:rsidRPr="00AC0AAE" w:rsidRDefault="005F5C19" w:rsidP="005F5C19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Train 데이터로 학습시키고</w:t>
      </w:r>
    </w:p>
    <w:p w:rsidR="005F5C19" w:rsidRPr="00AC0AAE" w:rsidRDefault="005F5C19" w:rsidP="005F5C19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test데이터로 예측하였습니다.</w:t>
      </w:r>
    </w:p>
    <w:p w:rsidR="005F5C19" w:rsidRPr="00AC0AAE" w:rsidRDefault="005F5C19" w:rsidP="005F5C19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그 결과 train data에 </w:t>
      </w:r>
      <w:proofErr w:type="spell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오버피팅된</w:t>
      </w:r>
      <w:proofErr w:type="spell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모델에 의해 결과가 71%로 급감하였습니다.</w:t>
      </w:r>
    </w:p>
    <w:p w:rsidR="005F5C19" w:rsidRPr="00AC0AAE" w:rsidRDefault="005F5C19" w:rsidP="005F5C19">
      <w:pPr>
        <w:pStyle w:val="1"/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lastRenderedPageBreak/>
        <w:t>Q3-1</w:t>
      </w:r>
    </w:p>
    <w:p w:rsidR="005F5C19" w:rsidRPr="00AC0AAE" w:rsidRDefault="005F5C19" w:rsidP="005F5C19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5B2892EC" wp14:editId="0B978811">
            <wp:extent cx="5731510" cy="5290185"/>
            <wp:effectExtent l="0" t="0" r="254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C19" w:rsidRPr="00AC0AAE" w:rsidRDefault="005F5C19" w:rsidP="005F5C19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noProof/>
        </w:rPr>
        <w:drawing>
          <wp:inline distT="0" distB="0" distL="0" distR="0" wp14:anchorId="3883407D" wp14:editId="2C8359A1">
            <wp:extent cx="5731510" cy="69405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C19" w:rsidRPr="00AC0AAE" w:rsidRDefault="005F5C19" w:rsidP="005F5C19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대통령 + 사업을 입력하였을 때 코사인 유사도가 높은 단어들은</w:t>
      </w:r>
    </w:p>
    <w:p w:rsidR="005F5C19" w:rsidRPr="00AC0AAE" w:rsidRDefault="005F5C19" w:rsidP="005F5C19">
      <w:pPr>
        <w:rPr>
          <w:rFonts w:ascii="나눔스퀘어라운드 Bold" w:eastAsia="나눔스퀘어라운드 Bold" w:hAnsi="나눔스퀘어라운드 Bold" w:hint="eastAsia"/>
          <w:lang w:eastAsia="ko-KR"/>
        </w:rPr>
      </w:pPr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대통령, </w:t>
      </w:r>
      <w:proofErr w:type="gramStart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>사업 ,</w:t>
      </w:r>
      <w:proofErr w:type="gramEnd"/>
      <w:r w:rsidRPr="00AC0AAE">
        <w:rPr>
          <w:rFonts w:ascii="나눔스퀘어라운드 Bold" w:eastAsia="나눔스퀘어라운드 Bold" w:hAnsi="나눔스퀘어라운드 Bold" w:hint="eastAsia"/>
          <w:lang w:eastAsia="ko-KR"/>
        </w:rPr>
        <w:t xml:space="preserve"> 이명박, 시작, 소지품, 오바마, 정부 ,지배하, 당시, 심판으로 나왔습니다.</w:t>
      </w:r>
    </w:p>
    <w:sectPr w:rsidR="005F5C19" w:rsidRPr="00AC0AAE" w:rsidSect="005136BC">
      <w:footerReference w:type="default" r:id="rId28"/>
      <w:pgSz w:w="11906" w:h="16838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6EBE" w:rsidRDefault="00DB6EBE">
      <w:pPr>
        <w:spacing w:after="0" w:line="240" w:lineRule="auto"/>
      </w:pPr>
      <w:r>
        <w:separator/>
      </w:r>
    </w:p>
  </w:endnote>
  <w:endnote w:type="continuationSeparator" w:id="0">
    <w:p w:rsidR="00DB6EBE" w:rsidRDefault="00DB6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TKaiti">
    <w:altName w:val="STKaiti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나눔스퀘어라운드 Bold"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79649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57217" w:rsidRDefault="00257217">
        <w:pPr>
          <w:pStyle w:val="af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6EBE" w:rsidRDefault="00DB6EBE">
      <w:pPr>
        <w:spacing w:after="0" w:line="240" w:lineRule="auto"/>
      </w:pPr>
      <w:r>
        <w:separator/>
      </w:r>
    </w:p>
  </w:footnote>
  <w:footnote w:type="continuationSeparator" w:id="0">
    <w:p w:rsidR="00DB6EBE" w:rsidRDefault="00DB6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A215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E8AC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A685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50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6ADD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7C4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786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4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982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089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69A52F2"/>
    <w:multiLevelType w:val="multilevel"/>
    <w:tmpl w:val="56F2101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1CADE4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CADE4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CADE4" w:themeColor="accen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1CADE4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1CADE4" w:themeColor="accent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1CADE4" w:themeColor="accent1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1CADE4" w:themeColor="accen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CADE4" w:themeColor="accent1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1CADE4" w:themeColor="accent1"/>
      </w:rPr>
    </w:lvl>
  </w:abstractNum>
  <w:abstractNum w:abstractNumId="11" w15:restartNumberingAfterBreak="0">
    <w:nsid w:val="4CFA5C3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B226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C3D40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51F6C5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2"/>
  </w:num>
  <w:num w:numId="2">
    <w:abstractNumId w:val="10"/>
  </w:num>
  <w:num w:numId="3">
    <w:abstractNumId w:val="10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4"/>
  </w:num>
  <w:num w:numId="14">
    <w:abstractNumId w:val="13"/>
  </w:num>
  <w:num w:numId="15">
    <w:abstractNumId w:val="15"/>
  </w:num>
  <w:num w:numId="16">
    <w:abstractNumId w:val="11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7D7"/>
    <w:rsid w:val="000A0F9B"/>
    <w:rsid w:val="000A69F9"/>
    <w:rsid w:val="000C568C"/>
    <w:rsid w:val="001037CC"/>
    <w:rsid w:val="00123E1E"/>
    <w:rsid w:val="0013591F"/>
    <w:rsid w:val="00216BF8"/>
    <w:rsid w:val="0024640E"/>
    <w:rsid w:val="002524BE"/>
    <w:rsid w:val="00257217"/>
    <w:rsid w:val="002B7652"/>
    <w:rsid w:val="002C1B16"/>
    <w:rsid w:val="00456D9D"/>
    <w:rsid w:val="004A404C"/>
    <w:rsid w:val="005136BC"/>
    <w:rsid w:val="005A66E6"/>
    <w:rsid w:val="005F5C19"/>
    <w:rsid w:val="006550DE"/>
    <w:rsid w:val="006700CA"/>
    <w:rsid w:val="00771F16"/>
    <w:rsid w:val="0078294C"/>
    <w:rsid w:val="0086170C"/>
    <w:rsid w:val="008A1D63"/>
    <w:rsid w:val="008A2021"/>
    <w:rsid w:val="008B6008"/>
    <w:rsid w:val="00922973"/>
    <w:rsid w:val="00971DEC"/>
    <w:rsid w:val="00972337"/>
    <w:rsid w:val="00A0427A"/>
    <w:rsid w:val="00AC0AAE"/>
    <w:rsid w:val="00B2476F"/>
    <w:rsid w:val="00B64B70"/>
    <w:rsid w:val="00B66857"/>
    <w:rsid w:val="00BA3B94"/>
    <w:rsid w:val="00C07BE9"/>
    <w:rsid w:val="00C7395A"/>
    <w:rsid w:val="00C849BD"/>
    <w:rsid w:val="00CE17D7"/>
    <w:rsid w:val="00CF19BD"/>
    <w:rsid w:val="00D05CCC"/>
    <w:rsid w:val="00D341C8"/>
    <w:rsid w:val="00DB6EBE"/>
    <w:rsid w:val="00E8635E"/>
    <w:rsid w:val="00F9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C54E71"/>
  <w15:chartTrackingRefBased/>
  <w15:docId w15:val="{0B361F67-C28D-4F0A-830B-BF58CE51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B6008"/>
  </w:style>
  <w:style w:type="paragraph" w:styleId="1">
    <w:name w:val="heading 1"/>
    <w:basedOn w:val="a"/>
    <w:next w:val="a"/>
    <w:link w:val="1Char"/>
    <w:autoRedefine/>
    <w:uiPriority w:val="9"/>
    <w:qFormat/>
    <w:rsid w:val="00B66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B668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B66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B668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autoRedefine/>
    <w:uiPriority w:val="9"/>
    <w:unhideWhenUsed/>
    <w:qFormat/>
    <w:rsid w:val="00B668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autoRedefine/>
    <w:uiPriority w:val="9"/>
    <w:semiHidden/>
    <w:unhideWhenUsed/>
    <w:qFormat/>
    <w:rsid w:val="00B668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szCs w:val="20"/>
    </w:rPr>
  </w:style>
  <w:style w:type="paragraph" w:styleId="7">
    <w:name w:val="heading 7"/>
    <w:basedOn w:val="a"/>
    <w:next w:val="a"/>
    <w:link w:val="7Char"/>
    <w:autoRedefine/>
    <w:uiPriority w:val="9"/>
    <w:semiHidden/>
    <w:unhideWhenUsed/>
    <w:qFormat/>
    <w:rsid w:val="00B668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szCs w:val="20"/>
    </w:rPr>
  </w:style>
  <w:style w:type="paragraph" w:styleId="8">
    <w:name w:val="heading 8"/>
    <w:basedOn w:val="a"/>
    <w:next w:val="a"/>
    <w:link w:val="8Char"/>
    <w:autoRedefine/>
    <w:uiPriority w:val="9"/>
    <w:semiHidden/>
    <w:unhideWhenUsed/>
    <w:qFormat/>
    <w:rsid w:val="00B668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paragraph" w:styleId="9">
    <w:name w:val="heading 9"/>
    <w:basedOn w:val="a"/>
    <w:next w:val="a"/>
    <w:link w:val="9Char"/>
    <w:autoRedefine/>
    <w:uiPriority w:val="9"/>
    <w:semiHidden/>
    <w:unhideWhenUsed/>
    <w:qFormat/>
    <w:rsid w:val="00B668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ap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B66857"/>
    <w:rPr>
      <w:rFonts w:asciiTheme="majorHAnsi" w:eastAsiaTheme="majorEastAsia" w:hAnsiTheme="majorHAnsi" w:cstheme="majorBidi"/>
      <w:szCs w:val="20"/>
    </w:rPr>
  </w:style>
  <w:style w:type="character" w:customStyle="1" w:styleId="7Char">
    <w:name w:val="제목 7 Char"/>
    <w:basedOn w:val="a0"/>
    <w:link w:val="7"/>
    <w:uiPriority w:val="9"/>
    <w:semiHidden/>
    <w:rsid w:val="00B66857"/>
    <w:rPr>
      <w:rFonts w:asciiTheme="majorHAnsi" w:eastAsiaTheme="majorEastAsia" w:hAnsiTheme="majorHAnsi" w:cstheme="majorBidi"/>
      <w:i/>
      <w:iCs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B66857"/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B66857"/>
    <w:rPr>
      <w:rFonts w:asciiTheme="majorHAnsi" w:eastAsiaTheme="majorEastAsia" w:hAnsiTheme="majorHAnsi" w:cstheme="majorBidi"/>
      <w:i/>
      <w:iCs/>
      <w:caps/>
      <w:szCs w:val="18"/>
    </w:rPr>
  </w:style>
  <w:style w:type="paragraph" w:styleId="a3">
    <w:name w:val="Title"/>
    <w:basedOn w:val="a"/>
    <w:next w:val="a"/>
    <w:link w:val="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Char">
    <w:name w:val="제목 Char"/>
    <w:basedOn w:val="a0"/>
    <w:link w:val="a3"/>
    <w:uiPriority w:val="1"/>
    <w:rsid w:val="00B66857"/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paragraph" w:styleId="a4">
    <w:name w:val="Subtitle"/>
    <w:basedOn w:val="a"/>
    <w:next w:val="a"/>
    <w:link w:val="Char0"/>
    <w:uiPriority w:val="11"/>
    <w:semiHidden/>
    <w:unhideWhenUsed/>
    <w:rsid w:val="000A0F9B"/>
    <w:pPr>
      <w:numPr>
        <w:ilvl w:val="1"/>
      </w:numPr>
    </w:pPr>
    <w:rPr>
      <w:color w:val="404040" w:themeColor="text1" w:themeTint="BF"/>
      <w:spacing w:val="15"/>
    </w:rPr>
  </w:style>
  <w:style w:type="character" w:customStyle="1" w:styleId="Char0">
    <w:name w:val="부제 Char"/>
    <w:basedOn w:val="a0"/>
    <w:link w:val="a4"/>
    <w:uiPriority w:val="11"/>
    <w:semiHidden/>
    <w:rsid w:val="000A0F9B"/>
    <w:rPr>
      <w:color w:val="404040" w:themeColor="text1" w:themeTint="BF"/>
      <w:spacing w:val="15"/>
    </w:rPr>
  </w:style>
  <w:style w:type="character" w:styleId="a5">
    <w:name w:val="Intense Emphasis"/>
    <w:basedOn w:val="a0"/>
    <w:uiPriority w:val="21"/>
    <w:semiHidden/>
    <w:unhideWhenUsed/>
    <w:qFormat/>
    <w:rsid w:val="000A0F9B"/>
    <w:rPr>
      <w:i/>
      <w:iCs/>
      <w:color w:val="0D5672" w:themeColor="accent1" w:themeShade="80"/>
    </w:rPr>
  </w:style>
  <w:style w:type="paragraph" w:styleId="a6">
    <w:name w:val="Intense Quote"/>
    <w:basedOn w:val="a"/>
    <w:next w:val="a"/>
    <w:link w:val="Char1"/>
    <w:uiPriority w:val="30"/>
    <w:semiHidden/>
    <w:unhideWhenUsed/>
    <w:qFormat/>
    <w:rsid w:val="000A0F9B"/>
    <w:pPr>
      <w:pBdr>
        <w:top w:val="single" w:sz="4" w:space="10" w:color="0D5672" w:themeColor="accent1" w:themeShade="80"/>
        <w:bottom w:val="single" w:sz="4" w:space="10" w:color="0D5672" w:themeColor="accent1" w:themeShade="80"/>
      </w:pBdr>
      <w:spacing w:before="360" w:after="360"/>
      <w:ind w:left="864" w:right="864"/>
      <w:jc w:val="center"/>
    </w:pPr>
    <w:rPr>
      <w:i/>
      <w:iCs/>
      <w:color w:val="0D5672" w:themeColor="accent1" w:themeShade="80"/>
    </w:rPr>
  </w:style>
  <w:style w:type="character" w:customStyle="1" w:styleId="Char1">
    <w:name w:val="강한 인용 Char"/>
    <w:basedOn w:val="a0"/>
    <w:link w:val="a6"/>
    <w:uiPriority w:val="30"/>
    <w:semiHidden/>
    <w:rsid w:val="000A0F9B"/>
    <w:rPr>
      <w:i/>
      <w:iCs/>
      <w:color w:val="0D5672" w:themeColor="accent1" w:themeShade="80"/>
    </w:rPr>
  </w:style>
  <w:style w:type="character" w:styleId="a7">
    <w:name w:val="Intense Reference"/>
    <w:basedOn w:val="a0"/>
    <w:uiPriority w:val="32"/>
    <w:semiHidden/>
    <w:unhideWhenUsed/>
    <w:qFormat/>
    <w:rsid w:val="000A0F9B"/>
    <w:rPr>
      <w:b/>
      <w:bCs/>
      <w:caps w:val="0"/>
      <w:smallCaps/>
      <w:color w:val="0D5672" w:themeColor="accent1" w:themeShade="80"/>
      <w:spacing w:val="5"/>
    </w:rPr>
  </w:style>
  <w:style w:type="paragraph" w:styleId="a8">
    <w:name w:val="caption"/>
    <w:basedOn w:val="a"/>
    <w:next w:val="a"/>
    <w:uiPriority w:val="35"/>
    <w:semiHidden/>
    <w:unhideWhenUsed/>
    <w:qFormat/>
    <w:rsid w:val="00B66857"/>
    <w:pPr>
      <w:spacing w:after="200" w:line="240" w:lineRule="auto"/>
    </w:pPr>
    <w:rPr>
      <w:i/>
      <w:iCs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9">
    <w:name w:val="Balloon Text"/>
    <w:basedOn w:val="a"/>
    <w:link w:val="Char2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B66857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B66857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B66857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B66857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B66857"/>
    <w:rPr>
      <w:szCs w:val="16"/>
    </w:rPr>
  </w:style>
  <w:style w:type="character" w:styleId="aa">
    <w:name w:val="annotation reference"/>
    <w:basedOn w:val="a0"/>
    <w:uiPriority w:val="99"/>
    <w:semiHidden/>
    <w:unhideWhenUsed/>
    <w:rsid w:val="00B66857"/>
    <w:rPr>
      <w:sz w:val="22"/>
      <w:szCs w:val="16"/>
    </w:rPr>
  </w:style>
  <w:style w:type="paragraph" w:styleId="ab">
    <w:name w:val="annotation text"/>
    <w:basedOn w:val="a"/>
    <w:link w:val="Char3"/>
    <w:uiPriority w:val="99"/>
    <w:semiHidden/>
    <w:unhideWhenUsed/>
    <w:rsid w:val="00B66857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b"/>
    <w:uiPriority w:val="99"/>
    <w:semiHidden/>
    <w:rsid w:val="00B66857"/>
    <w:rPr>
      <w:szCs w:val="20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B66857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B66857"/>
    <w:rPr>
      <w:b/>
      <w:bCs/>
      <w:szCs w:val="20"/>
    </w:rPr>
  </w:style>
  <w:style w:type="paragraph" w:styleId="ad">
    <w:name w:val="Document Map"/>
    <w:basedOn w:val="a"/>
    <w:link w:val="Char5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d"/>
    <w:uiPriority w:val="99"/>
    <w:semiHidden/>
    <w:rsid w:val="00B66857"/>
    <w:rPr>
      <w:rFonts w:ascii="Segoe UI" w:hAnsi="Segoe UI" w:cs="Segoe UI"/>
      <w:szCs w:val="16"/>
    </w:rPr>
  </w:style>
  <w:style w:type="paragraph" w:styleId="ae">
    <w:name w:val="endnote text"/>
    <w:basedOn w:val="a"/>
    <w:link w:val="Char6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e"/>
    <w:uiPriority w:val="99"/>
    <w:semiHidden/>
    <w:rsid w:val="00B66857"/>
    <w:rPr>
      <w:szCs w:val="20"/>
    </w:rPr>
  </w:style>
  <w:style w:type="paragraph" w:styleId="af">
    <w:name w:val="envelope return"/>
    <w:basedOn w:val="a"/>
    <w:uiPriority w:val="99"/>
    <w:semiHidden/>
    <w:unhideWhenUsed/>
    <w:rsid w:val="00B6685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0">
    <w:name w:val="footnote text"/>
    <w:basedOn w:val="a"/>
    <w:link w:val="Char7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f0"/>
    <w:uiPriority w:val="99"/>
    <w:semiHidden/>
    <w:rsid w:val="00B66857"/>
    <w:rPr>
      <w:szCs w:val="20"/>
    </w:rPr>
  </w:style>
  <w:style w:type="character" w:styleId="HTML">
    <w:name w:val="HTML Code"/>
    <w:basedOn w:val="a0"/>
    <w:uiPriority w:val="99"/>
    <w:semiHidden/>
    <w:unhideWhenUsed/>
    <w:rsid w:val="00B66857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B66857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af1">
    <w:name w:val="macro"/>
    <w:link w:val="Char8"/>
    <w:uiPriority w:val="99"/>
    <w:semiHidden/>
    <w:unhideWhenUsed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1"/>
    <w:uiPriority w:val="99"/>
    <w:semiHidden/>
    <w:rsid w:val="00B66857"/>
    <w:rPr>
      <w:rFonts w:ascii="Consolas" w:hAnsi="Consolas"/>
      <w:szCs w:val="20"/>
    </w:rPr>
  </w:style>
  <w:style w:type="paragraph" w:styleId="af2">
    <w:name w:val="Plain Text"/>
    <w:basedOn w:val="a"/>
    <w:link w:val="Char9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2"/>
    <w:uiPriority w:val="99"/>
    <w:semiHidden/>
    <w:rsid w:val="00B66857"/>
    <w:rPr>
      <w:rFonts w:ascii="Consolas" w:hAnsi="Consolas"/>
      <w:szCs w:val="21"/>
    </w:rPr>
  </w:style>
  <w:style w:type="paragraph" w:styleId="af3">
    <w:name w:val="Block Text"/>
    <w:basedOn w:val="a"/>
    <w:uiPriority w:val="99"/>
    <w:semiHidden/>
    <w:unhideWhenUsed/>
    <w:rsid w:val="00216BF8"/>
    <w:pPr>
      <w:pBdr>
        <w:top w:val="single" w:sz="2" w:space="10" w:color="0D5672" w:themeColor="accent1" w:themeShade="80" w:shadow="1"/>
        <w:left w:val="single" w:sz="2" w:space="10" w:color="0D5672" w:themeColor="accent1" w:themeShade="80" w:shadow="1"/>
        <w:bottom w:val="single" w:sz="2" w:space="10" w:color="0D5672" w:themeColor="accent1" w:themeShade="80" w:shadow="1"/>
        <w:right w:val="single" w:sz="2" w:space="10" w:color="0D5672" w:themeColor="accent1" w:themeShade="80" w:shadow="1"/>
      </w:pBdr>
      <w:ind w:left="1152" w:right="1152"/>
    </w:pPr>
    <w:rPr>
      <w:i/>
      <w:iCs/>
      <w:color w:val="0D5672" w:themeColor="accent1" w:themeShade="80"/>
    </w:rPr>
  </w:style>
  <w:style w:type="character" w:styleId="af4">
    <w:name w:val="FollowedHyperlink"/>
    <w:basedOn w:val="a0"/>
    <w:uiPriority w:val="99"/>
    <w:semiHidden/>
    <w:unhideWhenUsed/>
    <w:rsid w:val="00971DEC"/>
    <w:rPr>
      <w:color w:val="215D4B" w:themeColor="accent4" w:themeShade="80"/>
      <w:u w:val="single"/>
    </w:rPr>
  </w:style>
  <w:style w:type="character" w:styleId="af5">
    <w:name w:val="Hyperlink"/>
    <w:basedOn w:val="a0"/>
    <w:uiPriority w:val="99"/>
    <w:semiHidden/>
    <w:unhideWhenUsed/>
    <w:rsid w:val="00B66857"/>
    <w:rPr>
      <w:color w:val="2E653E" w:themeColor="accent5" w:themeShade="BF"/>
      <w:u w:val="single"/>
    </w:rPr>
  </w:style>
  <w:style w:type="character" w:styleId="af6">
    <w:name w:val="Placeholder Text"/>
    <w:basedOn w:val="a0"/>
    <w:uiPriority w:val="99"/>
    <w:semiHidden/>
    <w:rsid w:val="00B66857"/>
    <w:rPr>
      <w:color w:val="595959" w:themeColor="text1" w:themeTint="A6"/>
    </w:rPr>
  </w:style>
  <w:style w:type="paragraph" w:styleId="af7">
    <w:name w:val="header"/>
    <w:basedOn w:val="a"/>
    <w:link w:val="Chara"/>
    <w:uiPriority w:val="99"/>
    <w:unhideWhenUsed/>
    <w:rsid w:val="008B6008"/>
    <w:pPr>
      <w:spacing w:after="0" w:line="240" w:lineRule="auto"/>
    </w:pPr>
  </w:style>
  <w:style w:type="character" w:customStyle="1" w:styleId="Chara">
    <w:name w:val="머리글 Char"/>
    <w:basedOn w:val="a0"/>
    <w:link w:val="af7"/>
    <w:uiPriority w:val="99"/>
    <w:rsid w:val="008B6008"/>
  </w:style>
  <w:style w:type="paragraph" w:styleId="af8">
    <w:name w:val="footer"/>
    <w:basedOn w:val="a"/>
    <w:link w:val="Charb"/>
    <w:uiPriority w:val="99"/>
    <w:unhideWhenUsed/>
    <w:rsid w:val="008B6008"/>
    <w:pPr>
      <w:spacing w:after="0" w:line="240" w:lineRule="auto"/>
    </w:pPr>
  </w:style>
  <w:style w:type="character" w:customStyle="1" w:styleId="Charb">
    <w:name w:val="바닥글 Char"/>
    <w:basedOn w:val="a0"/>
    <w:link w:val="af8"/>
    <w:uiPriority w:val="99"/>
    <w:rsid w:val="008B6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yunho\AppData\Roaming\Microsoft\Templates\&#49324;&#50577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사양 디자인(비어 있음).dotx</Template>
  <TotalTime>299</TotalTime>
  <Pages>10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hyunho</dc:creator>
  <cp:keywords/>
  <dc:description/>
  <cp:lastModifiedBy> </cp:lastModifiedBy>
  <cp:revision>4</cp:revision>
  <dcterms:created xsi:type="dcterms:W3CDTF">2019-06-11T06:15:00Z</dcterms:created>
  <dcterms:modified xsi:type="dcterms:W3CDTF">2019-06-13T17:01:00Z</dcterms:modified>
</cp:coreProperties>
</file>